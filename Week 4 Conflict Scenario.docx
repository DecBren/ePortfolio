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BE064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CC 2.0 BY Matthew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10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2449C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4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</w:hyperlink>
                              <w:hyperlink r:id="rId1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6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8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r:id="rId1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2449C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2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3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4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2449C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8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1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2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3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5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</w:hyperlink>
                              <w:hyperlink r:id="rId36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37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8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39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2449C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2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3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</w:t>
      </w:r>
      <w:proofErr w:type="gramStart"/>
      <w:r>
        <w:t>:  “</w:t>
      </w:r>
      <w:proofErr w:type="gramEnd"/>
      <w:r>
        <w:t>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17E66964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0A639C">
            <w:t>Declan Brennan 12196011</w:t>
          </w:r>
        </w:sdtContent>
      </w:sdt>
    </w:p>
    <w:p w14:paraId="54209BFB" w14:textId="622FDD3E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DC35BF">
            <w:t>Zachary Cannon 12195928</w:t>
          </w:r>
        </w:sdtContent>
      </w:sdt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337180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2449C1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1F3791DB" w:rsidR="001B199A" w:rsidRDefault="002449C1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2449C1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1B7FF60A" w:rsidR="001B199A" w:rsidRDefault="002449C1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F47C58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2449C1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6249EC7B" w14:textId="11CFB17C" w:rsidR="00A40276" w:rsidRDefault="00F47C58" w:rsidP="00A40276">
          <w:r>
            <w:t>It’s going to be faster and more efficient than any other and turn out better than brute forcing it.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66B5AE91" w14:textId="5B79C4B8" w:rsidR="00572E9B" w:rsidRDefault="00F47C58" w:rsidP="00572E9B">
          <w:r>
            <w:t>Do you need some help with the executive summary?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19C7DB25" w14:textId="400D2C43" w:rsidR="00572E9B" w:rsidRDefault="00F47C58" w:rsidP="0016251F">
          <w:r>
            <w:t xml:space="preserve">The purpose is to put Joe back on track. The conflict is that Joe did not finish his part of the report. </w:t>
          </w:r>
          <w:r w:rsidR="00913CCE">
            <w:t xml:space="preserve">She could ask questions such as Are you aware of the </w:t>
          </w:r>
          <w:proofErr w:type="gramStart"/>
          <w:r w:rsidR="00913CCE">
            <w:t>deadline?,</w:t>
          </w:r>
          <w:proofErr w:type="gramEnd"/>
          <w:r w:rsidR="00913CCE">
            <w:t xml:space="preserve"> Do you know what will happen if we don’t hand this in on time?.</w:t>
          </w:r>
        </w:p>
      </w:sdtContent>
    </w:sdt>
    <w:p w14:paraId="565959A3" w14:textId="77777777" w:rsidR="00572E9B" w:rsidRDefault="00572E9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4B55B03C" w14:textId="1BB2FD1C" w:rsidR="005C1481" w:rsidRDefault="00913CCE" w:rsidP="00A51EDE">
          <w:r>
            <w:t xml:space="preserve">Look mate, </w:t>
          </w:r>
          <w:r w:rsidR="00337180">
            <w:t>I’m</w:t>
          </w:r>
          <w:r>
            <w:t xml:space="preserve"> a little angry at the moment. You haven’t done your job and </w:t>
          </w:r>
          <w:r w:rsidR="00337180">
            <w:t>it is going to affect me in a bad way. Because of you we both might fail this. So please get your ass on the computer and start typing.</w:t>
          </w:r>
        </w:p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00CBDB57" w14:textId="5C801FD1" w:rsidR="003B355E" w:rsidRDefault="00337180" w:rsidP="00B071BB">
          <w:r>
            <w:t>Yeah, sorry about that Jane.</w:t>
          </w:r>
          <w:r w:rsidR="00E7669C">
            <w:t xml:space="preserve"> I was out of state for the weekend dealing with something important.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0659A1A9" w:rsidR="003B355E" w:rsidRDefault="00E7669C" w:rsidP="00F12C12">
          <w:r>
            <w:t>Ok, so you weren’t here to do any of the work.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1CA65865" w:rsidR="00BC7236" w:rsidRDefault="00E7669C" w:rsidP="00021FA3">
          <w:r>
            <w:t>I understand now that you didn’t mean to not do your work and I’m sorry for blowing my top.</w:t>
          </w:r>
        </w:p>
      </w:sdtContent>
    </w:sdt>
    <w:p w14:paraId="60ED67EE" w14:textId="42166B5E" w:rsidR="00BC7236" w:rsidRDefault="00BC7236" w:rsidP="00021FA3"/>
    <w:p w14:paraId="1BACCC39" w14:textId="3499D2AA" w:rsidR="00BC7236" w:rsidRDefault="00BC7236" w:rsidP="00021FA3"/>
    <w:p w14:paraId="0C339189" w14:textId="77777777" w:rsidR="00E7669C" w:rsidRDefault="00E7669C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lastRenderedPageBreak/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  <w:showingPlcHdr/>
      </w:sdtPr>
      <w:sdtEndPr/>
      <w:sdtContent>
        <w:p w14:paraId="151B4ECB" w14:textId="580580E5" w:rsidR="00BC7236" w:rsidRDefault="00BC7236" w:rsidP="00ED0C76">
          <w:r w:rsidRPr="00104D22">
            <w:rPr>
              <w:rStyle w:val="PlaceholderText"/>
              <w:rFonts w:eastAsiaTheme="minorEastAsia"/>
            </w:rPr>
            <w:t>Click or tap here to enter text.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73F3B5A2" w14:textId="501BDC48" w:rsidR="0013641A" w:rsidRDefault="00E7669C" w:rsidP="0016251F">
          <w:r>
            <w:t>Are you going to be alright with this on your own? You can ask me for help if you need it. You only have a day to do this after all.</w:t>
          </w:r>
        </w:p>
      </w:sdtContent>
    </w:sdt>
    <w:p w14:paraId="7E9CFB2E" w14:textId="77777777" w:rsidR="0013641A" w:rsidRDefault="0013641A" w:rsidP="0016251F"/>
    <w:p w14:paraId="64026772" w14:textId="77777777" w:rsidR="0013641A" w:rsidRDefault="0013641A" w:rsidP="0016251F"/>
    <w:p w14:paraId="0F3B14CD" w14:textId="77777777" w:rsidR="0013641A" w:rsidRDefault="0013641A" w:rsidP="0016251F"/>
    <w:p w14:paraId="6EFB087F" w14:textId="0A97AAC7"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777F39D4" w14:textId="2164F347" w:rsidR="0013641A" w:rsidRDefault="00FB2FD9" w:rsidP="0016251F">
          <w:r>
            <w:t xml:space="preserve">After Joe asks for </w:t>
          </w:r>
          <w:proofErr w:type="gramStart"/>
          <w:r>
            <w:t>assistance</w:t>
          </w:r>
          <w:proofErr w:type="gramEnd"/>
          <w:r>
            <w:t xml:space="preserve"> they both work on the executive summary until it is complete.</w:t>
          </w:r>
        </w:p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EndPr/>
      <w:sdtContent>
        <w:p w14:paraId="1C7C1298" w14:textId="69D4FC3F" w:rsidR="0013641A" w:rsidRDefault="00FB2FD9" w:rsidP="00BE4F37">
          <w:r>
            <w:t xml:space="preserve">Jane could offer her assistance in completing the summary and check if Joe is comfortable with this. </w:t>
          </w:r>
          <w:r w:rsidR="00C17C55">
            <w:t>After accepting joe and Jane work together to complete the task.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12D9D992" w14:textId="28B63D45" w:rsidR="0064712A" w:rsidRDefault="00C17C55" w:rsidP="00B85CB9">
          <w:r>
            <w:t>Joe could apologize for not completing the summary again, and after that he can say that he didn’t mean to hurt Jane’s feelings and disrupt the working relationship between them.</w:t>
          </w:r>
        </w:p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5D41EEFA" w:rsidR="00E42C37" w:rsidRDefault="00C17C55" w:rsidP="000975F6">
          <w:r>
            <w:t>Summarize what Joe is saying and acknowledge what he is saying with nods and reactions.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01DC937A" w14:textId="001FD3A1" w:rsidR="00E42C37" w:rsidRDefault="00C17C55" w:rsidP="00401FD5">
          <w:r>
            <w:t xml:space="preserve">Try and get his attention again and reiterate how important </w:t>
          </w:r>
          <w:r w:rsidR="000A5DC8">
            <w:t>this is.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8100D" w14:textId="77777777" w:rsidR="002449C1" w:rsidRDefault="002449C1" w:rsidP="00912467">
      <w:r>
        <w:separator/>
      </w:r>
    </w:p>
  </w:endnote>
  <w:endnote w:type="continuationSeparator" w:id="0">
    <w:p w14:paraId="62C2088F" w14:textId="77777777" w:rsidR="002449C1" w:rsidRDefault="002449C1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B7325" w14:textId="77777777" w:rsidR="002449C1" w:rsidRDefault="002449C1" w:rsidP="00912467">
      <w:r>
        <w:separator/>
      </w:r>
    </w:p>
  </w:footnote>
  <w:footnote w:type="continuationSeparator" w:id="0">
    <w:p w14:paraId="6393F1F3" w14:textId="77777777" w:rsidR="002449C1" w:rsidRDefault="002449C1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A7B"/>
    <w:rsid w:val="00082901"/>
    <w:rsid w:val="00083346"/>
    <w:rsid w:val="00095313"/>
    <w:rsid w:val="000975F6"/>
    <w:rsid w:val="000A03F0"/>
    <w:rsid w:val="000A2081"/>
    <w:rsid w:val="000A5DC8"/>
    <w:rsid w:val="000A639C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49C1"/>
    <w:rsid w:val="002456B0"/>
    <w:rsid w:val="00245C09"/>
    <w:rsid w:val="00256356"/>
    <w:rsid w:val="00257387"/>
    <w:rsid w:val="00271F56"/>
    <w:rsid w:val="00273C13"/>
    <w:rsid w:val="002740DD"/>
    <w:rsid w:val="002872F0"/>
    <w:rsid w:val="002A633B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37180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B355E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4A5B"/>
    <w:rsid w:val="00455DE0"/>
    <w:rsid w:val="00462E19"/>
    <w:rsid w:val="00463A14"/>
    <w:rsid w:val="00470795"/>
    <w:rsid w:val="00473733"/>
    <w:rsid w:val="00474BB0"/>
    <w:rsid w:val="004808CD"/>
    <w:rsid w:val="00482276"/>
    <w:rsid w:val="004B3C35"/>
    <w:rsid w:val="004C27A2"/>
    <w:rsid w:val="004C445B"/>
    <w:rsid w:val="0050076B"/>
    <w:rsid w:val="00500A99"/>
    <w:rsid w:val="00514F27"/>
    <w:rsid w:val="00516DFF"/>
    <w:rsid w:val="00520CB6"/>
    <w:rsid w:val="00522E9E"/>
    <w:rsid w:val="00523B77"/>
    <w:rsid w:val="00537342"/>
    <w:rsid w:val="0054753D"/>
    <w:rsid w:val="005672F2"/>
    <w:rsid w:val="00567A8E"/>
    <w:rsid w:val="00572E9B"/>
    <w:rsid w:val="0057636D"/>
    <w:rsid w:val="005851BA"/>
    <w:rsid w:val="00591FB5"/>
    <w:rsid w:val="005A328A"/>
    <w:rsid w:val="005C1481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2697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43311"/>
    <w:rsid w:val="008649D4"/>
    <w:rsid w:val="00866326"/>
    <w:rsid w:val="0086636E"/>
    <w:rsid w:val="00866A6A"/>
    <w:rsid w:val="008775D3"/>
    <w:rsid w:val="00883BAA"/>
    <w:rsid w:val="008A2F91"/>
    <w:rsid w:val="008B411C"/>
    <w:rsid w:val="008C184F"/>
    <w:rsid w:val="008C6F9D"/>
    <w:rsid w:val="008D56C7"/>
    <w:rsid w:val="008F3147"/>
    <w:rsid w:val="008F477A"/>
    <w:rsid w:val="008F6D0D"/>
    <w:rsid w:val="009044AF"/>
    <w:rsid w:val="00912467"/>
    <w:rsid w:val="00913CCE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C6F"/>
    <w:rsid w:val="009D0226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1EDE"/>
    <w:rsid w:val="00A51F09"/>
    <w:rsid w:val="00A643AD"/>
    <w:rsid w:val="00A77894"/>
    <w:rsid w:val="00A80193"/>
    <w:rsid w:val="00A85060"/>
    <w:rsid w:val="00A93FFD"/>
    <w:rsid w:val="00A952C2"/>
    <w:rsid w:val="00AA57A4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33478"/>
    <w:rsid w:val="00B4431A"/>
    <w:rsid w:val="00B47E46"/>
    <w:rsid w:val="00B54335"/>
    <w:rsid w:val="00B607D9"/>
    <w:rsid w:val="00B66B3C"/>
    <w:rsid w:val="00B75AFD"/>
    <w:rsid w:val="00B85CB9"/>
    <w:rsid w:val="00B86781"/>
    <w:rsid w:val="00B9643D"/>
    <w:rsid w:val="00BB219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C06F3E"/>
    <w:rsid w:val="00C106D1"/>
    <w:rsid w:val="00C12321"/>
    <w:rsid w:val="00C1634C"/>
    <w:rsid w:val="00C17C55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A3C4C"/>
    <w:rsid w:val="00CA45A1"/>
    <w:rsid w:val="00CD1AD7"/>
    <w:rsid w:val="00CD218B"/>
    <w:rsid w:val="00CD3022"/>
    <w:rsid w:val="00CE0F4E"/>
    <w:rsid w:val="00CE77D7"/>
    <w:rsid w:val="00D1451C"/>
    <w:rsid w:val="00D403C3"/>
    <w:rsid w:val="00D4731D"/>
    <w:rsid w:val="00D55187"/>
    <w:rsid w:val="00D55F9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C35BF"/>
    <w:rsid w:val="00DD181D"/>
    <w:rsid w:val="00DD26EA"/>
    <w:rsid w:val="00DE25C2"/>
    <w:rsid w:val="00DF1E78"/>
    <w:rsid w:val="00DF26FD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7669C"/>
    <w:rsid w:val="00E82568"/>
    <w:rsid w:val="00E8291B"/>
    <w:rsid w:val="00E93BB1"/>
    <w:rsid w:val="00E977C3"/>
    <w:rsid w:val="00EA7E12"/>
    <w:rsid w:val="00EC0CF0"/>
    <w:rsid w:val="00EC60C0"/>
    <w:rsid w:val="00ED0C76"/>
    <w:rsid w:val="00ED432F"/>
    <w:rsid w:val="00EE0510"/>
    <w:rsid w:val="00F01FB9"/>
    <w:rsid w:val="00F044D0"/>
    <w:rsid w:val="00F04F2B"/>
    <w:rsid w:val="00F0518A"/>
    <w:rsid w:val="00F12C12"/>
    <w:rsid w:val="00F1422F"/>
    <w:rsid w:val="00F200B4"/>
    <w:rsid w:val="00F40F29"/>
    <w:rsid w:val="00F41E1F"/>
    <w:rsid w:val="00F47C58"/>
    <w:rsid w:val="00F47D30"/>
    <w:rsid w:val="00F51F18"/>
    <w:rsid w:val="00F5304B"/>
    <w:rsid w:val="00F53D98"/>
    <w:rsid w:val="00F548AC"/>
    <w:rsid w:val="00F60A42"/>
    <w:rsid w:val="00F630F6"/>
    <w:rsid w:val="00F66A98"/>
    <w:rsid w:val="00F713AA"/>
    <w:rsid w:val="00F81E6A"/>
    <w:rsid w:val="00F82E8C"/>
    <w:rsid w:val="00F96BAE"/>
    <w:rsid w:val="00FB0A8D"/>
    <w:rsid w:val="00FB2AB8"/>
    <w:rsid w:val="00FB2FD9"/>
    <w:rsid w:val="00FC683D"/>
    <w:rsid w:val="00FD1553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superawesomevectors.deviantart.com/art/Shark-Cartoon-Free-Vector-Illustration-643399222" TargetMode="External"/><Relationship Id="rId42" Type="http://schemas.openxmlformats.org/officeDocument/2006/relationships/image" Target="media/image14.png"/><Relationship Id="rId47" Type="http://schemas.openxmlformats.org/officeDocument/2006/relationships/diagramColors" Target="diagrams/colors1.xml"/><Relationship Id="rId63" Type="http://schemas.microsoft.com/office/2007/relationships/diagramDrawing" Target="diagrams/drawing4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ixabay.com/en/urban-lost-hiding-afraid-1002149/" TargetMode="External"/><Relationship Id="rId11" Type="http://schemas.openxmlformats.org/officeDocument/2006/relationships/hyperlink" Target="https://www.flickr.com/photos/falcon1961/3304306800/" TargetMode="External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0.png"/><Relationship Id="rId45" Type="http://schemas.openxmlformats.org/officeDocument/2006/relationships/diagramLayout" Target="diagrams/layout1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diagramQuickStyle" Target="diagrams/quickStyle4.xml"/><Relationship Id="rId19" Type="http://schemas.openxmlformats.org/officeDocument/2006/relationships/hyperlink" Target="https://en.wikipedia.org/wiki/File:Florida_Box_Turtle_Digon3.jpg" TargetMode="External"/><Relationship Id="rId14" Type="http://schemas.openxmlformats.org/officeDocument/2006/relationships/hyperlink" Target="https://en.wikipedia.org/wiki/File:Florida_Box_Turtle_Digon3.jpg" TargetMode="External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s://www.flickr.com/photos/zabara_tango/6955720271" TargetMode="External"/><Relationship Id="rId43" Type="http://schemas.openxmlformats.org/officeDocument/2006/relationships/hyperlink" Target="https://commons.wikimedia.org/wiki/File:US_Army_53525_Soldiers_compete_in_Tae_Kwon_Do_tournament_for_Warrior_Country_level.jpg" TargetMode="External"/><Relationship Id="rId48" Type="http://schemas.microsoft.com/office/2007/relationships/diagramDrawing" Target="diagrams/drawing1.xml"/><Relationship Id="rId56" Type="http://schemas.openxmlformats.org/officeDocument/2006/relationships/diagramQuickStyle" Target="diagrams/quickStyle3.xm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hyperlink" Target="https://commons.wikimedia.org/wiki/File:Flickr_-_Carine06_-_%22I_give_up.%22.jpg" TargetMode="External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diagramQuickStyle" Target="diagrams/quickStyle1.xml"/><Relationship Id="rId59" Type="http://schemas.openxmlformats.org/officeDocument/2006/relationships/diagramData" Target="diagrams/data4.xml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Data" Target="diagrams/data3.xml"/><Relationship Id="rId62" Type="http://schemas.openxmlformats.org/officeDocument/2006/relationships/diagramColors" Target="diagrams/colors4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Data" Target="diagrams/data2.xml"/><Relationship Id="rId57" Type="http://schemas.openxmlformats.org/officeDocument/2006/relationships/diagramColors" Target="diagrams/colors3.xml"/><Relationship Id="rId10" Type="http://schemas.openxmlformats.org/officeDocument/2006/relationships/image" Target="media/image2.png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Data" Target="diagrams/data1.xml"/><Relationship Id="rId52" Type="http://schemas.openxmlformats.org/officeDocument/2006/relationships/diagramColors" Target="diagrams/colors2.xml"/><Relationship Id="rId60" Type="http://schemas.openxmlformats.org/officeDocument/2006/relationships/diagramLayout" Target="diagrams/layout4.xm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falcon1961/3304306800/" TargetMode="External"/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hyperlink" Target="https://en.wikipedia.org/wiki/File:Florida_Box_Turtle_Digon3.jpg" TargetMode="External"/><Relationship Id="rId39" Type="http://schemas.openxmlformats.org/officeDocument/2006/relationships/hyperlink" Target="https://www.flickr.com/photos/zabara_tango/6955720271" TargetMode="External"/><Relationship Id="rId34" Type="http://schemas.openxmlformats.org/officeDocument/2006/relationships/image" Target="media/image9.png"/><Relationship Id="rId50" Type="http://schemas.openxmlformats.org/officeDocument/2006/relationships/diagramLayout" Target="diagrams/layout2.xml"/><Relationship Id="rId55" Type="http://schemas.openxmlformats.org/officeDocument/2006/relationships/diagramLayout" Target="diagrams/layout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4A1205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4A1205"/>
    <w:rsid w:val="006B0357"/>
    <w:rsid w:val="009A17F0"/>
    <w:rsid w:val="00B5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0357"/>
    <w:rPr>
      <w:color w:val="808080"/>
    </w:rPr>
  </w:style>
  <w:style w:type="paragraph" w:customStyle="1" w:styleId="9E90DD9B444E4685A73E36652B169F21">
    <w:name w:val="9E90DD9B444E4685A73E36652B169F21"/>
    <w:rsid w:val="006B03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</Template>
  <TotalTime>50</TotalTime>
  <Pages>4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Declan Brennan</cp:lastModifiedBy>
  <cp:revision>5</cp:revision>
  <dcterms:created xsi:type="dcterms:W3CDTF">2021-10-20T05:12:00Z</dcterms:created>
  <dcterms:modified xsi:type="dcterms:W3CDTF">2022-03-31T01:55:00Z</dcterms:modified>
</cp:coreProperties>
</file>